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17" w:type="dxa"/>
        <w:jc w:val="center"/>
        <w:tblLook w:val="0600" w:firstRow="0" w:lastRow="0" w:firstColumn="0" w:lastColumn="0" w:noHBand="1" w:noVBand="1"/>
        <w:tblDescription w:val="Layout table to enter Logo, Invoice number, Date, Expiration Date, Company Name, Address, Phone and Fax numbers, and Email address, and Invoice to Address and contact details"/>
      </w:tblPr>
      <w:tblGrid>
        <w:gridCol w:w="4050"/>
        <w:gridCol w:w="3600"/>
        <w:gridCol w:w="2967"/>
      </w:tblGrid>
      <w:tr w:rsidR="001B7370" w14:paraId="0DC4D728" w14:textId="77777777" w:rsidTr="00156634">
        <w:trPr>
          <w:trHeight w:val="1256"/>
          <w:jc w:val="center"/>
        </w:trPr>
        <w:tc>
          <w:tcPr>
            <w:tcW w:w="4050" w:type="dxa"/>
            <w:hideMark/>
          </w:tcPr>
          <w:p w14:paraId="39B0FE47" w14:textId="4F2CB648" w:rsidR="001B7370" w:rsidRPr="00B723BC" w:rsidRDefault="00A02A60" w:rsidP="001B7370">
            <w:pPr>
              <w:pStyle w:val="Title"/>
              <w:rPr>
                <w:sz w:val="40"/>
                <w:szCs w:val="40"/>
              </w:rPr>
            </w:pPr>
            <w:r>
              <w:rPr>
                <w:szCs w:val="52"/>
              </w:rPr>
              <w:t>STARCLASS</w:t>
            </w:r>
          </w:p>
        </w:tc>
        <w:tc>
          <w:tcPr>
            <w:tcW w:w="3600" w:type="dxa"/>
          </w:tcPr>
          <w:p w14:paraId="5617CBCC" w14:textId="77777777" w:rsidR="001B7370" w:rsidRDefault="001B7370" w:rsidP="001B7370">
            <w:pPr>
              <w:jc w:val="center"/>
            </w:pPr>
          </w:p>
        </w:tc>
        <w:tc>
          <w:tcPr>
            <w:tcW w:w="2967" w:type="dxa"/>
            <w:hideMark/>
          </w:tcPr>
          <w:p w14:paraId="69F2416D" w14:textId="0AB03927" w:rsidR="001B7370" w:rsidRDefault="001B7370" w:rsidP="001B7370"/>
        </w:tc>
      </w:tr>
      <w:tr w:rsidR="001B7370" w14:paraId="68C09419" w14:textId="77777777" w:rsidTr="00156634">
        <w:trPr>
          <w:trHeight w:val="1364"/>
          <w:jc w:val="center"/>
        </w:trPr>
        <w:tc>
          <w:tcPr>
            <w:tcW w:w="4050" w:type="dxa"/>
            <w:hideMark/>
          </w:tcPr>
          <w:p w14:paraId="5140AC48" w14:textId="77777777" w:rsidR="001B7370" w:rsidRPr="00064E3E" w:rsidRDefault="00242E18" w:rsidP="001B7370">
            <w:pPr>
              <w:rPr>
                <w:rFonts w:asciiTheme="majorHAnsi" w:hAnsiTheme="majorHAnsi"/>
                <w:color w:val="000000" w:themeColor="text1"/>
                <w:sz w:val="32"/>
                <w:szCs w:val="32"/>
              </w:rPr>
            </w:pPr>
            <w:sdt>
              <w:sdtPr>
                <w:rPr>
                  <w:rFonts w:asciiTheme="majorHAnsi" w:hAnsiTheme="majorHAnsi"/>
                  <w:color w:val="000000" w:themeColor="text1"/>
                  <w:sz w:val="32"/>
                  <w:szCs w:val="32"/>
                </w:rPr>
                <w:alias w:val="Date:"/>
                <w:tag w:val="Date:"/>
                <w:id w:val="-865594733"/>
                <w:placeholder>
                  <w:docPart w:val="5310F547AF104A448D6A2DEBFEA26B64"/>
                </w:placeholder>
                <w:temporary/>
                <w:showingPlcHdr/>
                <w15:appearance w15:val="hidden"/>
              </w:sdtPr>
              <w:sdtEndPr/>
              <w:sdtContent>
                <w:r w:rsidR="001B7370" w:rsidRPr="00064E3E">
                  <w:rPr>
                    <w:rStyle w:val="DateChar"/>
                  </w:rPr>
                  <w:t>DATE</w:t>
                </w:r>
              </w:sdtContent>
            </w:sdt>
          </w:p>
          <w:p w14:paraId="391E270A" w14:textId="1D612B88" w:rsidR="001B7370" w:rsidRDefault="001B7370" w:rsidP="001B7370">
            <w:pPr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STARTING 1</w:t>
            </w:r>
            <w:r w:rsidR="00A02A60">
              <w:rPr>
                <w:rFonts w:cstheme="minorHAnsi"/>
                <w:color w:val="000000" w:themeColor="text1"/>
                <w:sz w:val="32"/>
                <w:szCs w:val="32"/>
              </w:rPr>
              <w:t>3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-</w:t>
            </w:r>
            <w:r w:rsidR="00A02A60">
              <w:rPr>
                <w:rFonts w:cstheme="minorHAnsi"/>
                <w:color w:val="000000" w:themeColor="text1"/>
                <w:sz w:val="32"/>
                <w:szCs w:val="32"/>
              </w:rPr>
              <w:t>11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-2022</w:t>
            </w:r>
          </w:p>
          <w:p w14:paraId="72AD86C8" w14:textId="6935145A" w:rsidR="001B7370" w:rsidRPr="00064E3E" w:rsidRDefault="001B7370" w:rsidP="001B737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SUBMITING 1</w:t>
            </w:r>
            <w:r w:rsidR="00A02A60">
              <w:rPr>
                <w:rFonts w:cstheme="minorHAnsi"/>
                <w:sz w:val="32"/>
                <w:szCs w:val="32"/>
              </w:rPr>
              <w:t>3</w:t>
            </w:r>
            <w:r>
              <w:rPr>
                <w:rFonts w:cstheme="minorHAnsi"/>
                <w:sz w:val="32"/>
                <w:szCs w:val="32"/>
              </w:rPr>
              <w:t>-</w:t>
            </w:r>
            <w:r w:rsidR="00A02A60">
              <w:rPr>
                <w:rFonts w:cstheme="minorHAnsi"/>
                <w:sz w:val="32"/>
                <w:szCs w:val="32"/>
              </w:rPr>
              <w:t>12</w:t>
            </w:r>
            <w:r>
              <w:rPr>
                <w:rFonts w:cstheme="minorHAnsi"/>
                <w:sz w:val="32"/>
                <w:szCs w:val="32"/>
              </w:rPr>
              <w:t>-2022</w:t>
            </w:r>
          </w:p>
        </w:tc>
        <w:tc>
          <w:tcPr>
            <w:tcW w:w="3600" w:type="dxa"/>
            <w:hideMark/>
          </w:tcPr>
          <w:p w14:paraId="37C24CAA" w14:textId="77777777" w:rsidR="001B7370" w:rsidRDefault="001B7370" w:rsidP="001B7370">
            <w:pPr>
              <w:rPr>
                <w:rFonts w:asciiTheme="majorHAnsi" w:hAnsiTheme="majorHAnsi"/>
                <w:color w:val="000000" w:themeColor="text1"/>
                <w:sz w:val="32"/>
                <w:szCs w:val="32"/>
              </w:rPr>
            </w:pPr>
            <w:r>
              <w:rPr>
                <w:rFonts w:asciiTheme="majorHAnsi" w:hAnsiTheme="majorHAnsi"/>
                <w:color w:val="000000" w:themeColor="text1"/>
                <w:sz w:val="32"/>
                <w:szCs w:val="32"/>
              </w:rPr>
              <w:t>SUPERVISER</w:t>
            </w:r>
          </w:p>
          <w:p w14:paraId="77EED876" w14:textId="3403DAC5" w:rsidR="001B7370" w:rsidRPr="00B723BC" w:rsidRDefault="001B7370" w:rsidP="001B7370">
            <w:pPr>
              <w:rPr>
                <w:rFonts w:asciiTheme="majorHAnsi" w:hAnsiTheme="majorHAnsi"/>
                <w:color w:val="000000" w:themeColor="text1"/>
                <w:sz w:val="32"/>
                <w:szCs w:val="32"/>
              </w:rPr>
            </w:pPr>
            <w:proofErr w:type="spellStart"/>
            <w:proofErr w:type="gramStart"/>
            <w:r w:rsidRPr="00B723BC">
              <w:rPr>
                <w:rFonts w:cstheme="minorHAnsi"/>
                <w:color w:val="000000" w:themeColor="text1"/>
                <w:sz w:val="32"/>
                <w:szCs w:val="32"/>
              </w:rPr>
              <w:t>Ms.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ambreen</w:t>
            </w:r>
            <w:proofErr w:type="spellEnd"/>
            <w:proofErr w:type="gramEnd"/>
            <w:r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32"/>
                <w:szCs w:val="32"/>
              </w:rPr>
              <w:t>mehmood</w:t>
            </w:r>
            <w:proofErr w:type="spellEnd"/>
          </w:p>
        </w:tc>
        <w:tc>
          <w:tcPr>
            <w:tcW w:w="2967" w:type="dxa"/>
            <w:hideMark/>
          </w:tcPr>
          <w:p w14:paraId="147FA367" w14:textId="77777777" w:rsidR="001B7370" w:rsidRPr="00B723BC" w:rsidRDefault="001B7370" w:rsidP="001B7370">
            <w:pPr>
              <w:rPr>
                <w:rFonts w:asciiTheme="majorHAnsi" w:hAnsiTheme="majorHAnsi"/>
                <w:color w:val="000000" w:themeColor="text1"/>
                <w:sz w:val="32"/>
                <w:szCs w:val="32"/>
              </w:rPr>
            </w:pPr>
            <w:r w:rsidRPr="00B723BC">
              <w:rPr>
                <w:rFonts w:asciiTheme="majorHAnsi" w:hAnsiTheme="majorHAnsi"/>
                <w:color w:val="000000" w:themeColor="text1"/>
                <w:sz w:val="32"/>
                <w:szCs w:val="32"/>
              </w:rPr>
              <w:t>batch</w:t>
            </w:r>
          </w:p>
          <w:p w14:paraId="2879EE88" w14:textId="17F4D13F" w:rsidR="001B7370" w:rsidRPr="00EC16CD" w:rsidRDefault="001B7370" w:rsidP="001B7370">
            <w:pPr>
              <w:rPr>
                <w:color w:val="000000" w:themeColor="text1"/>
                <w:sz w:val="24"/>
                <w:szCs w:val="24"/>
              </w:rPr>
            </w:pPr>
            <w:r w:rsidRPr="00B723BC">
              <w:rPr>
                <w:rFonts w:cstheme="minorHAnsi"/>
                <w:color w:val="000000" w:themeColor="text1"/>
                <w:sz w:val="32"/>
                <w:szCs w:val="32"/>
              </w:rPr>
              <w:t>220</w:t>
            </w:r>
            <w:r w:rsidR="00A02A60">
              <w:rPr>
                <w:rFonts w:cstheme="minorHAnsi"/>
                <w:color w:val="000000" w:themeColor="text1"/>
                <w:sz w:val="32"/>
                <w:szCs w:val="32"/>
              </w:rPr>
              <w:t>6</w:t>
            </w:r>
            <w:r w:rsidRPr="00B723BC">
              <w:rPr>
                <w:rFonts w:cstheme="minorHAnsi"/>
                <w:color w:val="000000" w:themeColor="text1"/>
                <w:sz w:val="32"/>
                <w:szCs w:val="32"/>
              </w:rPr>
              <w:t>B1</w:t>
            </w:r>
          </w:p>
        </w:tc>
      </w:tr>
      <w:tr w:rsidR="001B7370" w14:paraId="49EE1998" w14:textId="77777777" w:rsidTr="00156634">
        <w:trPr>
          <w:trHeight w:val="2215"/>
          <w:jc w:val="center"/>
        </w:trPr>
        <w:tc>
          <w:tcPr>
            <w:tcW w:w="4050" w:type="dxa"/>
            <w:hideMark/>
          </w:tcPr>
          <w:p w14:paraId="3EFE61DE" w14:textId="77777777" w:rsidR="001B7370" w:rsidRDefault="001B7370" w:rsidP="001B7370">
            <w:pPr>
              <w:rPr>
                <w:sz w:val="24"/>
                <w:szCs w:val="24"/>
              </w:rPr>
            </w:pPr>
            <w:bookmarkStart w:id="0" w:name="_GoBack"/>
          </w:p>
        </w:tc>
        <w:tc>
          <w:tcPr>
            <w:tcW w:w="3600" w:type="dxa"/>
          </w:tcPr>
          <w:p w14:paraId="3FFD52DF" w14:textId="77777777" w:rsidR="001B7370" w:rsidRDefault="001B7370" w:rsidP="001B7370">
            <w:pPr>
              <w:jc w:val="center"/>
            </w:pPr>
          </w:p>
        </w:tc>
        <w:tc>
          <w:tcPr>
            <w:tcW w:w="2967" w:type="dxa"/>
          </w:tcPr>
          <w:p w14:paraId="74610AF4" w14:textId="77777777" w:rsidR="001B7370" w:rsidRDefault="001B7370" w:rsidP="001B7370">
            <w:pPr>
              <w:jc w:val="center"/>
            </w:pPr>
          </w:p>
        </w:tc>
      </w:tr>
      <w:bookmarkEnd w:id="0"/>
    </w:tbl>
    <w:p w14:paraId="4E58A5DF" w14:textId="77777777" w:rsidR="00B34BA1" w:rsidRDefault="00B34BA1" w:rsidP="00B34BA1">
      <w:pPr>
        <w:rPr>
          <w:noProof/>
        </w:rPr>
      </w:pPr>
    </w:p>
    <w:p w14:paraId="39E04B0E" w14:textId="77777777" w:rsidR="00B34BA1" w:rsidRDefault="00B34BA1" w:rsidP="00B34BA1">
      <w:pPr>
        <w:rPr>
          <w:noProof/>
        </w:rPr>
      </w:pPr>
    </w:p>
    <w:tbl>
      <w:tblPr>
        <w:tblStyle w:val="Contenttable"/>
        <w:tblW w:w="4462" w:type="pct"/>
        <w:tblInd w:w="360" w:type="dxa"/>
        <w:tblLook w:val="04A0" w:firstRow="1" w:lastRow="0" w:firstColumn="1" w:lastColumn="0" w:noHBand="0" w:noVBand="1"/>
        <w:tblDescription w:val="Enter Quantity, Description, Unit Price, Discount, and Line Total in table columns, and Subtotal, Sales Tax, and Total at the end"/>
      </w:tblPr>
      <w:tblGrid>
        <w:gridCol w:w="2790"/>
        <w:gridCol w:w="3600"/>
        <w:gridCol w:w="2991"/>
      </w:tblGrid>
      <w:tr w:rsidR="00B34BA1" w14:paraId="0219111B" w14:textId="77777777" w:rsidTr="00156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51"/>
          <w:tblHeader/>
        </w:trPr>
        <w:tc>
          <w:tcPr>
            <w:tcW w:w="2790" w:type="dxa"/>
            <w:hideMark/>
          </w:tcPr>
          <w:p w14:paraId="6CAC3944" w14:textId="77777777" w:rsidR="00B34BA1" w:rsidRDefault="00B34BA1" w:rsidP="00156634">
            <w:pPr>
              <w:pStyle w:val="Style1"/>
              <w:framePr w:hSpace="0" w:wrap="auto" w:vAnchor="margin" w:hAnchor="text" w:xAlign="left" w:yAlign="inline"/>
            </w:pPr>
            <w:r w:rsidRPr="001B7370">
              <w:rPr>
                <w:color w:val="0886A9" w:themeColor="accent6" w:themeShade="BF"/>
              </w:rPr>
              <w:t>SERIAL NO.</w:t>
            </w:r>
          </w:p>
        </w:tc>
        <w:tc>
          <w:tcPr>
            <w:tcW w:w="3600" w:type="dxa"/>
            <w:hideMark/>
          </w:tcPr>
          <w:p w14:paraId="261DD619" w14:textId="77777777" w:rsidR="00B34BA1" w:rsidRDefault="00B34BA1" w:rsidP="00156634">
            <w:pPr>
              <w:pStyle w:val="Style1"/>
              <w:framePr w:hSpace="0" w:wrap="auto" w:vAnchor="margin" w:hAnchor="text" w:xAlign="left" w:yAlign="inline"/>
            </w:pPr>
            <w:r w:rsidRPr="001B7370">
              <w:rPr>
                <w:color w:val="0886A9" w:themeColor="accent6" w:themeShade="BF"/>
              </w:rPr>
              <w:t>enrollment</w:t>
            </w:r>
          </w:p>
        </w:tc>
        <w:tc>
          <w:tcPr>
            <w:tcW w:w="2991" w:type="dxa"/>
            <w:hideMark/>
          </w:tcPr>
          <w:p w14:paraId="61AB423D" w14:textId="77777777" w:rsidR="00B34BA1" w:rsidRDefault="00B34BA1" w:rsidP="00156634">
            <w:pPr>
              <w:pStyle w:val="Style1"/>
              <w:framePr w:hSpace="0" w:wrap="auto" w:vAnchor="margin" w:hAnchor="text" w:xAlign="left" w:yAlign="inline"/>
            </w:pPr>
            <w:r w:rsidRPr="001B7370">
              <w:rPr>
                <w:color w:val="0886A9" w:themeColor="accent6" w:themeShade="BF"/>
              </w:rPr>
              <w:t>STUDENT nAME</w:t>
            </w:r>
          </w:p>
        </w:tc>
      </w:tr>
    </w:tbl>
    <w:p w14:paraId="16B1DE5A" w14:textId="77777777" w:rsidR="00B34BA1" w:rsidRDefault="00B34BA1" w:rsidP="00B34BA1"/>
    <w:p w14:paraId="40ABD640" w14:textId="77777777" w:rsidR="00B34BA1" w:rsidRDefault="00B34BA1" w:rsidP="00B34BA1"/>
    <w:tbl>
      <w:tblPr>
        <w:tblW w:w="4486" w:type="pct"/>
        <w:tblInd w:w="450" w:type="dxa"/>
        <w:tblLook w:val="0600" w:firstRow="0" w:lastRow="0" w:firstColumn="0" w:lastColumn="0" w:noHBand="1" w:noVBand="1"/>
        <w:tblDescription w:val="Enter Quantity, Description, Unit Price, Discount, and Line Total in table columns, and Subtotal, Sales Tax, and Total at the end"/>
      </w:tblPr>
      <w:tblGrid>
        <w:gridCol w:w="2792"/>
        <w:gridCol w:w="3445"/>
        <w:gridCol w:w="3194"/>
      </w:tblGrid>
      <w:tr w:rsidR="001B7370" w14:paraId="066EE23E" w14:textId="77777777" w:rsidTr="001B7370">
        <w:trPr>
          <w:trHeight w:hRule="exact" w:val="512"/>
        </w:trPr>
        <w:tc>
          <w:tcPr>
            <w:tcW w:w="2792" w:type="dxa"/>
          </w:tcPr>
          <w:p w14:paraId="1B471E88" w14:textId="77777777" w:rsidR="001B7370" w:rsidRDefault="001B7370" w:rsidP="001B7370">
            <w:pPr>
              <w:pStyle w:val="Normalright"/>
            </w:pPr>
            <w:r>
              <w:t>1.</w:t>
            </w:r>
          </w:p>
        </w:tc>
        <w:tc>
          <w:tcPr>
            <w:tcW w:w="3445" w:type="dxa"/>
          </w:tcPr>
          <w:p w14:paraId="126B139D" w14:textId="421D191E" w:rsidR="001B7370" w:rsidRDefault="001B7370" w:rsidP="001B7370">
            <w:pPr>
              <w:pStyle w:val="Normalright"/>
            </w:pPr>
            <w:r>
              <w:t>Student13</w:t>
            </w:r>
            <w:r w:rsidR="00A02A60">
              <w:t>91242</w:t>
            </w:r>
          </w:p>
        </w:tc>
        <w:tc>
          <w:tcPr>
            <w:tcW w:w="3194" w:type="dxa"/>
          </w:tcPr>
          <w:p w14:paraId="30DC1719" w14:textId="065AA7AC" w:rsidR="001B7370" w:rsidRDefault="00A02A60" w:rsidP="001B7370">
            <w:pPr>
              <w:pStyle w:val="Normalright"/>
            </w:pPr>
            <w:r>
              <w:t>M.MUDABBIR</w:t>
            </w:r>
          </w:p>
        </w:tc>
      </w:tr>
      <w:tr w:rsidR="00A02A60" w14:paraId="7C46DB49" w14:textId="77777777" w:rsidTr="001B7370">
        <w:trPr>
          <w:gridAfter w:val="1"/>
          <w:wAfter w:w="3194" w:type="dxa"/>
          <w:trHeight w:hRule="exact" w:val="512"/>
        </w:trPr>
        <w:tc>
          <w:tcPr>
            <w:tcW w:w="2792" w:type="dxa"/>
          </w:tcPr>
          <w:p w14:paraId="66EA14ED" w14:textId="77777777" w:rsidR="00A02A60" w:rsidRDefault="00A02A60" w:rsidP="001B7370">
            <w:pPr>
              <w:pStyle w:val="Normalright"/>
            </w:pPr>
            <w:r>
              <w:t>2.</w:t>
            </w:r>
          </w:p>
        </w:tc>
        <w:tc>
          <w:tcPr>
            <w:tcW w:w="3445" w:type="dxa"/>
          </w:tcPr>
          <w:p w14:paraId="3D31AEFA" w14:textId="31D0F28F" w:rsidR="00A02A60" w:rsidRDefault="00A02A60" w:rsidP="001B7370">
            <w:pPr>
              <w:pStyle w:val="Normalright"/>
            </w:pPr>
            <w:r>
              <w:t>Student1362293</w:t>
            </w:r>
          </w:p>
        </w:tc>
      </w:tr>
      <w:tr w:rsidR="001B7370" w14:paraId="644585A6" w14:textId="77777777" w:rsidTr="001B7370">
        <w:trPr>
          <w:trHeight w:hRule="exact" w:val="512"/>
        </w:trPr>
        <w:tc>
          <w:tcPr>
            <w:tcW w:w="2792" w:type="dxa"/>
          </w:tcPr>
          <w:p w14:paraId="233BAF1F" w14:textId="2E0BC8D7" w:rsidR="001B7370" w:rsidRDefault="00A02A60" w:rsidP="001B7370">
            <w:pPr>
              <w:pStyle w:val="Normalright"/>
            </w:pPr>
            <w:r>
              <w:t>AHMED</w:t>
            </w:r>
          </w:p>
        </w:tc>
        <w:tc>
          <w:tcPr>
            <w:tcW w:w="3445" w:type="dxa"/>
          </w:tcPr>
          <w:p w14:paraId="43B9FBEC" w14:textId="69367140" w:rsidR="001B7370" w:rsidRDefault="001B7370" w:rsidP="001B7370">
            <w:pPr>
              <w:pStyle w:val="Normalright"/>
            </w:pPr>
          </w:p>
        </w:tc>
        <w:tc>
          <w:tcPr>
            <w:tcW w:w="3194" w:type="dxa"/>
          </w:tcPr>
          <w:p w14:paraId="51026766" w14:textId="2DEB6FDB" w:rsidR="001B7370" w:rsidRDefault="001B7370" w:rsidP="001B7370">
            <w:pPr>
              <w:pStyle w:val="Normalright"/>
            </w:pPr>
          </w:p>
        </w:tc>
      </w:tr>
    </w:tbl>
    <w:p w14:paraId="5A252A16" w14:textId="77777777" w:rsidR="00B34BA1" w:rsidRDefault="00B34BA1" w:rsidP="00B34BA1"/>
    <w:p w14:paraId="5ECC86B3" w14:textId="77777777" w:rsidR="00B34BA1" w:rsidRDefault="00B34BA1" w:rsidP="00B34BA1"/>
    <w:p w14:paraId="675872C4" w14:textId="77777777" w:rsidR="00B34BA1" w:rsidRDefault="00B34BA1" w:rsidP="00B34BA1"/>
    <w:p w14:paraId="4737BF11" w14:textId="77777777" w:rsidR="00B34BA1" w:rsidRDefault="00B34BA1" w:rsidP="00B34BA1"/>
    <w:p w14:paraId="40A9BE4D" w14:textId="77777777" w:rsidR="00B34BA1" w:rsidRDefault="00B34BA1" w:rsidP="00B34BA1"/>
    <w:p w14:paraId="4AF6629E" w14:textId="77777777" w:rsidR="00B34BA1" w:rsidRDefault="00B34BA1" w:rsidP="00B34BA1"/>
    <w:p w14:paraId="69322EA6" w14:textId="77777777" w:rsidR="00B34BA1" w:rsidRDefault="00B34BA1" w:rsidP="00B34BA1"/>
    <w:p w14:paraId="45347BAF" w14:textId="77777777" w:rsidR="00B34BA1" w:rsidRDefault="00B34BA1" w:rsidP="00B34BA1"/>
    <w:p w14:paraId="0979B933" w14:textId="77777777" w:rsidR="00B34BA1" w:rsidRDefault="00B34BA1" w:rsidP="00B34BA1"/>
    <w:p w14:paraId="1DC29E17" w14:textId="77777777" w:rsidR="00B34BA1" w:rsidRDefault="00B34BA1" w:rsidP="00B34BA1"/>
    <w:p w14:paraId="4E37938C" w14:textId="77777777" w:rsidR="00B34BA1" w:rsidRDefault="00B34BA1" w:rsidP="00B34BA1"/>
    <w:p w14:paraId="45244EBB" w14:textId="77777777" w:rsidR="00B34BA1" w:rsidRDefault="00B34BA1" w:rsidP="00B34BA1"/>
    <w:p w14:paraId="1CED32DA" w14:textId="77777777" w:rsidR="00B34BA1" w:rsidRDefault="00B34BA1" w:rsidP="00B34BA1"/>
    <w:p w14:paraId="52C4A3A5" w14:textId="77777777" w:rsidR="00B34BA1" w:rsidRDefault="00B34BA1" w:rsidP="00B34BA1"/>
    <w:p w14:paraId="5CC6D199" w14:textId="77777777" w:rsidR="00B34BA1" w:rsidRDefault="00B34BA1" w:rsidP="00B34BA1"/>
    <w:p w14:paraId="5263C08F" w14:textId="77777777" w:rsidR="007201A7" w:rsidRDefault="007201A7" w:rsidP="00A36725"/>
    <w:p w14:paraId="57DF0FF4" w14:textId="6B3C67D2" w:rsidR="00B34BA1" w:rsidRDefault="00B34BA1" w:rsidP="00B34BA1">
      <w:pPr>
        <w:jc w:val="center"/>
        <w:rPr>
          <w:rFonts w:ascii="Algerian" w:hAnsi="Algerian"/>
          <w:b/>
          <w:i/>
          <w:color w:val="000000" w:themeColor="text1"/>
          <w:sz w:val="96"/>
          <w:szCs w:val="56"/>
        </w:rPr>
      </w:pPr>
      <w:r w:rsidRPr="00B34BA1">
        <w:rPr>
          <w:rFonts w:ascii="Algerian" w:hAnsi="Algerian"/>
          <w:b/>
          <w:i/>
          <w:color w:val="000000" w:themeColor="text1"/>
          <w:sz w:val="96"/>
          <w:szCs w:val="56"/>
        </w:rPr>
        <w:t>NAVBAR</w:t>
      </w:r>
    </w:p>
    <w:p w14:paraId="0767C9DF" w14:textId="1FD95293" w:rsidR="00A02A60" w:rsidRPr="00B34BA1" w:rsidRDefault="00A02A60" w:rsidP="00B34BA1">
      <w:pPr>
        <w:jc w:val="center"/>
        <w:rPr>
          <w:rFonts w:ascii="Algerian" w:hAnsi="Algerian"/>
          <w:b/>
          <w:i/>
          <w:color w:val="000000" w:themeColor="text1"/>
          <w:sz w:val="96"/>
          <w:szCs w:val="56"/>
        </w:rPr>
      </w:pPr>
      <w:r>
        <w:rPr>
          <w:rFonts w:ascii="Algerian" w:hAnsi="Algerian"/>
          <w:b/>
          <w:i/>
          <w:noProof/>
          <w:color w:val="000000" w:themeColor="text1"/>
          <w:sz w:val="96"/>
          <w:szCs w:val="56"/>
        </w:rPr>
        <w:lastRenderedPageBreak/>
        <w:drawing>
          <wp:inline distT="0" distB="0" distL="0" distR="0" wp14:anchorId="6F418E04" wp14:editId="1E8EF469">
            <wp:extent cx="6675120" cy="487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OOOO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F3F6" w14:textId="52CB6810" w:rsidR="00B34BA1" w:rsidRDefault="00B34BA1" w:rsidP="00B34BA1">
      <w:pPr>
        <w:jc w:val="center"/>
        <w:rPr>
          <w:rFonts w:ascii="Algerian" w:hAnsi="Algerian"/>
          <w:b/>
          <w:color w:val="000000" w:themeColor="text1"/>
          <w:sz w:val="56"/>
          <w:szCs w:val="56"/>
        </w:rPr>
      </w:pPr>
    </w:p>
    <w:p w14:paraId="3262E28F" w14:textId="77777777" w:rsidR="00B34BA1" w:rsidRDefault="00B34BA1" w:rsidP="00B34BA1">
      <w:pPr>
        <w:rPr>
          <w:rFonts w:ascii="Algerian" w:hAnsi="Algerian"/>
          <w:sz w:val="56"/>
          <w:szCs w:val="56"/>
        </w:rPr>
      </w:pPr>
    </w:p>
    <w:p w14:paraId="169A58A6" w14:textId="77777777" w:rsidR="00B34BA1" w:rsidRDefault="00B34BA1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ab/>
      </w:r>
    </w:p>
    <w:p w14:paraId="3A47A3D5" w14:textId="77777777" w:rsidR="00B34BA1" w:rsidRDefault="00B34BA1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6964FFD0" w14:textId="171C4528" w:rsidR="00B34BA1" w:rsidRDefault="00B34BA1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3295D597" w14:textId="6472AA94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7B17B853" w14:textId="58074CED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2B1EF4D8" w14:textId="5DA3C6A7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6F08D9BE" w14:textId="41964F80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3E74B68B" w14:textId="1E8BD28E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7519662D" w14:textId="77777777" w:rsidR="001B7370" w:rsidRDefault="001B7370" w:rsidP="00B34BA1">
      <w:pPr>
        <w:tabs>
          <w:tab w:val="left" w:pos="1875"/>
        </w:tabs>
        <w:rPr>
          <w:rFonts w:ascii="Algerian" w:hAnsi="Algerian"/>
          <w:sz w:val="56"/>
          <w:szCs w:val="56"/>
        </w:rPr>
      </w:pPr>
    </w:p>
    <w:p w14:paraId="6E692220" w14:textId="7914377C" w:rsidR="00A7690B" w:rsidRPr="00C3375A" w:rsidRDefault="00A7690B" w:rsidP="00A7690B">
      <w:pPr>
        <w:tabs>
          <w:tab w:val="left" w:pos="1454"/>
        </w:tabs>
        <w:jc w:val="center"/>
        <w:rPr>
          <w:rFonts w:ascii="Algerian" w:hAnsi="Algerian"/>
          <w:b/>
          <w:i/>
          <w:sz w:val="96"/>
          <w:szCs w:val="56"/>
        </w:rPr>
      </w:pPr>
      <w:r w:rsidRPr="00C3375A">
        <w:rPr>
          <w:rFonts w:ascii="Algerian" w:hAnsi="Algerian"/>
          <w:b/>
          <w:i/>
          <w:sz w:val="96"/>
          <w:szCs w:val="56"/>
        </w:rPr>
        <w:lastRenderedPageBreak/>
        <w:t>HOME PAGE</w:t>
      </w:r>
    </w:p>
    <w:p w14:paraId="524F205B" w14:textId="07B896BB" w:rsidR="00A7690B" w:rsidRPr="00A7690B" w:rsidRDefault="00A02A60" w:rsidP="00A7690B">
      <w:pPr>
        <w:tabs>
          <w:tab w:val="left" w:pos="1454"/>
        </w:tabs>
        <w:jc w:val="center"/>
        <w:rPr>
          <w:rFonts w:ascii="Algerian" w:hAnsi="Algerian"/>
          <w:b/>
          <w:i/>
          <w:sz w:val="96"/>
          <w:szCs w:val="56"/>
        </w:rPr>
      </w:pPr>
      <w:r>
        <w:rPr>
          <w:rFonts w:ascii="Algerian" w:hAnsi="Algerian"/>
          <w:b/>
          <w:i/>
          <w:noProof/>
          <w:sz w:val="96"/>
          <w:szCs w:val="56"/>
        </w:rPr>
        <w:drawing>
          <wp:inline distT="0" distB="0" distL="0" distR="0" wp14:anchorId="4F7B3E61" wp14:editId="794607BC">
            <wp:extent cx="6675120" cy="48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OOOO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3147" w14:textId="77777777" w:rsidR="00A7690B" w:rsidRDefault="00A7690B" w:rsidP="00A7690B">
      <w:pPr>
        <w:tabs>
          <w:tab w:val="left" w:pos="1454"/>
        </w:tabs>
        <w:jc w:val="center"/>
        <w:rPr>
          <w:rFonts w:ascii="Algerian" w:hAnsi="Algerian"/>
          <w:b/>
          <w:i/>
          <w:sz w:val="72"/>
          <w:szCs w:val="56"/>
        </w:rPr>
      </w:pPr>
    </w:p>
    <w:p w14:paraId="5004520D" w14:textId="5E5B99C9" w:rsidR="00A7690B" w:rsidRDefault="00A7690B" w:rsidP="00C864C7">
      <w:pPr>
        <w:rPr>
          <w:rFonts w:ascii="Algerian" w:hAnsi="Algerian"/>
          <w:sz w:val="72"/>
          <w:szCs w:val="56"/>
        </w:rPr>
      </w:pPr>
    </w:p>
    <w:p w14:paraId="0309C2C7" w14:textId="794FFDA2" w:rsidR="00DC4EB2" w:rsidRDefault="00DC4EB2" w:rsidP="00DC4EB2">
      <w:pPr>
        <w:jc w:val="center"/>
        <w:rPr>
          <w:rFonts w:ascii="Algerian" w:hAnsi="Algerian"/>
          <w:b/>
          <w:bCs/>
          <w:i/>
          <w:iCs/>
          <w:sz w:val="96"/>
          <w:szCs w:val="72"/>
        </w:rPr>
      </w:pPr>
      <w:r w:rsidRPr="00DC4EB2">
        <w:rPr>
          <w:rFonts w:ascii="Algerian" w:hAnsi="Algerian"/>
          <w:b/>
          <w:bCs/>
          <w:i/>
          <w:iCs/>
          <w:sz w:val="96"/>
          <w:szCs w:val="72"/>
        </w:rPr>
        <w:t>FOOTER</w:t>
      </w:r>
    </w:p>
    <w:p w14:paraId="2468F747" w14:textId="2B7FE89B" w:rsidR="002248D9" w:rsidRPr="00DC4EB2" w:rsidRDefault="00A02A60" w:rsidP="00DC4EB2">
      <w:pPr>
        <w:jc w:val="center"/>
        <w:rPr>
          <w:rFonts w:ascii="Algerian" w:hAnsi="Algerian"/>
          <w:b/>
          <w:bCs/>
          <w:i/>
          <w:iCs/>
          <w:sz w:val="96"/>
          <w:szCs w:val="72"/>
        </w:rPr>
      </w:pPr>
      <w:r>
        <w:rPr>
          <w:rFonts w:ascii="Algerian" w:hAnsi="Algerian"/>
          <w:b/>
          <w:bCs/>
          <w:i/>
          <w:iCs/>
          <w:noProof/>
          <w:sz w:val="96"/>
          <w:szCs w:val="72"/>
        </w:rPr>
        <w:drawing>
          <wp:inline distT="0" distB="0" distL="0" distR="0" wp14:anchorId="650B437F" wp14:editId="53B90B52">
            <wp:extent cx="6675120" cy="156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9739" w14:textId="77777777" w:rsidR="00DC4EB2" w:rsidRPr="00DC4EB2" w:rsidRDefault="00DC4EB2" w:rsidP="00DC4EB2">
      <w:pPr>
        <w:jc w:val="center"/>
        <w:rPr>
          <w:rFonts w:ascii="Algerian" w:hAnsi="Algerian"/>
          <w:b/>
          <w:bCs/>
          <w:i/>
          <w:iCs/>
          <w:sz w:val="72"/>
          <w:szCs w:val="56"/>
        </w:rPr>
      </w:pPr>
    </w:p>
    <w:p w14:paraId="1FFB8633" w14:textId="7B279772" w:rsidR="00DC4EB2" w:rsidRDefault="00DC4EB2" w:rsidP="00C864C7">
      <w:pPr>
        <w:rPr>
          <w:rFonts w:ascii="Algerian" w:hAnsi="Algerian"/>
          <w:sz w:val="72"/>
          <w:szCs w:val="56"/>
        </w:rPr>
      </w:pPr>
    </w:p>
    <w:p w14:paraId="3E8F2A2D" w14:textId="6CF96201" w:rsidR="00DC4EB2" w:rsidRDefault="00DC4EB2" w:rsidP="00C864C7">
      <w:pPr>
        <w:rPr>
          <w:rFonts w:ascii="Algerian" w:hAnsi="Algerian"/>
          <w:sz w:val="72"/>
          <w:szCs w:val="56"/>
        </w:rPr>
      </w:pPr>
    </w:p>
    <w:p w14:paraId="7CDF1B21" w14:textId="19DFD577" w:rsidR="00DC4EB2" w:rsidRDefault="00A02A60" w:rsidP="00C864C7">
      <w:pPr>
        <w:rPr>
          <w:rFonts w:ascii="Algerian" w:hAnsi="Algerian"/>
          <w:sz w:val="72"/>
          <w:szCs w:val="56"/>
        </w:rPr>
      </w:pPr>
      <w:r>
        <w:rPr>
          <w:rFonts w:ascii="Algerian" w:hAnsi="Algerian"/>
          <w:noProof/>
          <w:sz w:val="72"/>
          <w:szCs w:val="56"/>
        </w:rPr>
        <w:drawing>
          <wp:inline distT="0" distB="0" distL="0" distR="0" wp14:anchorId="3B0CEFED" wp14:editId="372CC218">
            <wp:extent cx="6675120" cy="4105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FFFFFFFF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E2FF" w14:textId="0C5ED76D" w:rsidR="00DC4EB2" w:rsidRDefault="00DC4EB2" w:rsidP="00C864C7">
      <w:pPr>
        <w:rPr>
          <w:rFonts w:ascii="Algerian" w:hAnsi="Algerian"/>
          <w:sz w:val="72"/>
          <w:szCs w:val="56"/>
        </w:rPr>
      </w:pPr>
    </w:p>
    <w:p w14:paraId="2D7B2AE5" w14:textId="398D4A6C" w:rsidR="001B7370" w:rsidRDefault="001B7370" w:rsidP="00C864C7">
      <w:pPr>
        <w:rPr>
          <w:rFonts w:ascii="Algerian" w:hAnsi="Algerian"/>
          <w:sz w:val="72"/>
          <w:szCs w:val="56"/>
        </w:rPr>
      </w:pPr>
    </w:p>
    <w:p w14:paraId="722FCE65" w14:textId="1774B2C7" w:rsidR="005C0F71" w:rsidRDefault="005C0F71" w:rsidP="00C864C7">
      <w:pPr>
        <w:rPr>
          <w:rFonts w:ascii="Algerian" w:hAnsi="Algerian"/>
          <w:sz w:val="72"/>
          <w:szCs w:val="56"/>
        </w:rPr>
      </w:pPr>
    </w:p>
    <w:p w14:paraId="72FB4053" w14:textId="77777777" w:rsidR="002248D9" w:rsidRDefault="002248D9" w:rsidP="00C864C7">
      <w:pPr>
        <w:rPr>
          <w:rFonts w:ascii="Algerian" w:hAnsi="Algerian"/>
          <w:sz w:val="72"/>
          <w:szCs w:val="56"/>
        </w:rPr>
      </w:pPr>
    </w:p>
    <w:p w14:paraId="28EDAB38" w14:textId="6DFD1562" w:rsidR="007766B3" w:rsidRDefault="007766B3" w:rsidP="007766B3">
      <w:pPr>
        <w:jc w:val="center"/>
        <w:rPr>
          <w:rFonts w:ascii="Algerian" w:hAnsi="Algerian"/>
          <w:b/>
          <w:bCs/>
          <w:i/>
          <w:iCs/>
          <w:sz w:val="96"/>
          <w:szCs w:val="72"/>
        </w:rPr>
      </w:pPr>
      <w:r w:rsidRPr="007766B3">
        <w:rPr>
          <w:rFonts w:ascii="Algerian" w:hAnsi="Algerian"/>
          <w:b/>
          <w:bCs/>
          <w:i/>
          <w:iCs/>
          <w:sz w:val="96"/>
          <w:szCs w:val="72"/>
        </w:rPr>
        <w:lastRenderedPageBreak/>
        <w:t>SLIDER</w:t>
      </w:r>
    </w:p>
    <w:p w14:paraId="2DF20FD4" w14:textId="6C12271F" w:rsidR="007766B3" w:rsidRPr="007766B3" w:rsidRDefault="00A02A60" w:rsidP="007766B3">
      <w:pPr>
        <w:jc w:val="center"/>
        <w:rPr>
          <w:rFonts w:ascii="Algerian" w:hAnsi="Algerian"/>
          <w:b/>
          <w:bCs/>
          <w:i/>
          <w:iCs/>
          <w:sz w:val="96"/>
          <w:szCs w:val="72"/>
        </w:rPr>
      </w:pPr>
      <w:r>
        <w:rPr>
          <w:rFonts w:ascii="Algerian" w:hAnsi="Algerian"/>
          <w:b/>
          <w:bCs/>
          <w:i/>
          <w:iCs/>
          <w:noProof/>
          <w:sz w:val="96"/>
          <w:szCs w:val="72"/>
        </w:rPr>
        <w:drawing>
          <wp:inline distT="0" distB="0" distL="0" distR="0" wp14:anchorId="0F73B113" wp14:editId="6FE0E13D">
            <wp:extent cx="667512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ouse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8EF" w14:textId="4C5F2654" w:rsidR="007766B3" w:rsidRDefault="007766B3" w:rsidP="00C864C7">
      <w:pPr>
        <w:rPr>
          <w:rFonts w:ascii="Algerian" w:hAnsi="Algerian"/>
          <w:sz w:val="72"/>
          <w:szCs w:val="56"/>
        </w:rPr>
      </w:pPr>
    </w:p>
    <w:p w14:paraId="794E47F1" w14:textId="77370054" w:rsidR="007766B3" w:rsidRDefault="007766B3" w:rsidP="00C864C7">
      <w:pPr>
        <w:rPr>
          <w:rFonts w:ascii="Algerian" w:hAnsi="Algerian"/>
          <w:sz w:val="72"/>
          <w:szCs w:val="56"/>
        </w:rPr>
      </w:pPr>
    </w:p>
    <w:p w14:paraId="4866A37A" w14:textId="249A6513" w:rsidR="007766B3" w:rsidRDefault="007766B3" w:rsidP="00C864C7">
      <w:pPr>
        <w:rPr>
          <w:rFonts w:ascii="Algerian" w:hAnsi="Algerian"/>
          <w:sz w:val="72"/>
          <w:szCs w:val="56"/>
        </w:rPr>
      </w:pPr>
    </w:p>
    <w:p w14:paraId="52245701" w14:textId="12183466" w:rsidR="007766B3" w:rsidRDefault="002248D9" w:rsidP="00C864C7">
      <w:pPr>
        <w:rPr>
          <w:rFonts w:ascii="Algerian" w:hAnsi="Algerian"/>
          <w:sz w:val="72"/>
          <w:szCs w:val="56"/>
        </w:rPr>
      </w:pPr>
      <w:r>
        <w:rPr>
          <w:rFonts w:ascii="Algerian" w:hAnsi="Algerian"/>
          <w:noProof/>
          <w:sz w:val="72"/>
          <w:szCs w:val="5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9EF49C" wp14:editId="747A3E3B">
                <wp:simplePos x="0" y="0"/>
                <wp:positionH relativeFrom="column">
                  <wp:posOffset>127635</wp:posOffset>
                </wp:positionH>
                <wp:positionV relativeFrom="paragraph">
                  <wp:posOffset>725805</wp:posOffset>
                </wp:positionV>
                <wp:extent cx="6800850" cy="39814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398145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EC17F" id="Rectangle 24" o:spid="_x0000_s1026" style="position:absolute;margin-left:10.05pt;margin-top:57.15pt;width:535.5pt;height:3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" strokecolor="#07854d [1604]" strokeweight="2pt">
                <v:fill r:id="rId24" o:title="" recolor="t" rotate="t" type="frame"/>
              </v:rect>
            </w:pict>
          </mc:Fallback>
        </mc:AlternateContent>
      </w:r>
    </w:p>
    <w:p w14:paraId="1809D1A5" w14:textId="0D69883C" w:rsidR="007766B3" w:rsidRDefault="007766B3" w:rsidP="00C864C7">
      <w:pPr>
        <w:rPr>
          <w:rFonts w:ascii="Algerian" w:hAnsi="Algerian"/>
          <w:sz w:val="72"/>
          <w:szCs w:val="56"/>
        </w:rPr>
      </w:pPr>
    </w:p>
    <w:p w14:paraId="141C2A17" w14:textId="1FAD4813" w:rsidR="007766B3" w:rsidRDefault="007766B3" w:rsidP="00C864C7">
      <w:pPr>
        <w:rPr>
          <w:rFonts w:ascii="Algerian" w:hAnsi="Algerian"/>
          <w:sz w:val="72"/>
          <w:szCs w:val="56"/>
        </w:rPr>
      </w:pPr>
    </w:p>
    <w:p w14:paraId="10592FFE" w14:textId="7041C768" w:rsidR="00DC4EB2" w:rsidRDefault="00DC4EB2" w:rsidP="00C864C7">
      <w:pPr>
        <w:rPr>
          <w:rFonts w:ascii="Algerian" w:hAnsi="Algerian"/>
          <w:sz w:val="72"/>
          <w:szCs w:val="56"/>
        </w:rPr>
      </w:pPr>
    </w:p>
    <w:p w14:paraId="560F84C6" w14:textId="020631A8" w:rsidR="002248D9" w:rsidRDefault="002248D9" w:rsidP="00C3375A">
      <w:pPr>
        <w:spacing w:line="532" w:lineRule="exact"/>
        <w:ind w:left="-2"/>
        <w:rPr>
          <w:noProof/>
        </w:rPr>
      </w:pPr>
    </w:p>
    <w:p w14:paraId="3619A5B9" w14:textId="10F76A46" w:rsidR="002248D9" w:rsidRDefault="002248D9" w:rsidP="00C3375A">
      <w:pPr>
        <w:spacing w:line="532" w:lineRule="exact"/>
        <w:ind w:left="-2"/>
        <w:rPr>
          <w:noProof/>
        </w:rPr>
      </w:pPr>
    </w:p>
    <w:p w14:paraId="45DE88C8" w14:textId="77777777" w:rsidR="00C3375A" w:rsidRPr="00C3375A" w:rsidRDefault="00C3375A" w:rsidP="002248D9">
      <w:pPr>
        <w:spacing w:line="532" w:lineRule="exact"/>
        <w:rPr>
          <w:b/>
          <w:i/>
          <w:color w:val="002060"/>
          <w:sz w:val="52"/>
        </w:rPr>
      </w:pPr>
      <w:r w:rsidRPr="00C3375A">
        <w:rPr>
          <w:b/>
          <w:i/>
          <w:color w:val="002060"/>
          <w:sz w:val="52"/>
        </w:rPr>
        <w:t>Thank</w:t>
      </w:r>
      <w:r w:rsidRPr="00C3375A">
        <w:rPr>
          <w:b/>
          <w:i/>
          <w:color w:val="002060"/>
          <w:spacing w:val="-1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 xml:space="preserve">You </w:t>
      </w:r>
      <w:proofErr w:type="gramStart"/>
      <w:r w:rsidRPr="00C3375A">
        <w:rPr>
          <w:b/>
          <w:i/>
          <w:color w:val="002060"/>
          <w:sz w:val="52"/>
        </w:rPr>
        <w:t>For</w:t>
      </w:r>
      <w:proofErr w:type="gramEnd"/>
      <w:r w:rsidRPr="00C3375A">
        <w:rPr>
          <w:b/>
          <w:i/>
          <w:color w:val="002060"/>
          <w:spacing w:val="-1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>Reading The Documentation.</w:t>
      </w:r>
    </w:p>
    <w:p w14:paraId="053240CB" w14:textId="77777777" w:rsidR="00C3375A" w:rsidRPr="00C3375A" w:rsidRDefault="00C3375A" w:rsidP="00C3375A">
      <w:pPr>
        <w:spacing w:line="532" w:lineRule="exact"/>
        <w:ind w:left="-3" w:right="-15"/>
        <w:rPr>
          <w:b/>
          <w:i/>
          <w:color w:val="002060"/>
          <w:sz w:val="52"/>
        </w:rPr>
      </w:pPr>
      <w:r w:rsidRPr="00C3375A">
        <w:rPr>
          <w:b/>
          <w:i/>
          <w:color w:val="002060"/>
          <w:sz w:val="52"/>
        </w:rPr>
        <w:t>Please</w:t>
      </w:r>
      <w:r w:rsidRPr="00C3375A">
        <w:rPr>
          <w:b/>
          <w:i/>
          <w:color w:val="002060"/>
          <w:spacing w:val="-1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>Follow</w:t>
      </w:r>
      <w:r w:rsidRPr="00C3375A">
        <w:rPr>
          <w:b/>
          <w:i/>
          <w:color w:val="002060"/>
          <w:spacing w:val="-3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>The</w:t>
      </w:r>
      <w:r w:rsidRPr="00C3375A">
        <w:rPr>
          <w:b/>
          <w:i/>
          <w:color w:val="002060"/>
          <w:spacing w:val="-1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>Instructions</w:t>
      </w:r>
      <w:r w:rsidRPr="00C3375A">
        <w:rPr>
          <w:b/>
          <w:i/>
          <w:color w:val="002060"/>
          <w:spacing w:val="-1"/>
          <w:sz w:val="52"/>
        </w:rPr>
        <w:t xml:space="preserve"> </w:t>
      </w:r>
      <w:proofErr w:type="gramStart"/>
      <w:r w:rsidRPr="00C3375A">
        <w:rPr>
          <w:b/>
          <w:i/>
          <w:color w:val="002060"/>
          <w:sz w:val="52"/>
        </w:rPr>
        <w:t>Above</w:t>
      </w:r>
      <w:r w:rsidRPr="00C3375A">
        <w:rPr>
          <w:b/>
          <w:i/>
          <w:color w:val="002060"/>
          <w:spacing w:val="-2"/>
          <w:sz w:val="52"/>
        </w:rPr>
        <w:t xml:space="preserve"> </w:t>
      </w:r>
      <w:r w:rsidRPr="00C3375A">
        <w:rPr>
          <w:b/>
          <w:i/>
          <w:color w:val="002060"/>
          <w:sz w:val="52"/>
        </w:rPr>
        <w:t>!!</w:t>
      </w:r>
      <w:proofErr w:type="gramEnd"/>
    </w:p>
    <w:p w14:paraId="73EC60F1" w14:textId="77777777" w:rsidR="00C3375A" w:rsidRPr="00C3375A" w:rsidRDefault="00C3375A" w:rsidP="00C3375A">
      <w:pPr>
        <w:spacing w:line="532" w:lineRule="exact"/>
        <w:ind w:left="-2"/>
        <w:rPr>
          <w:b/>
          <w:i/>
          <w:color w:val="002060"/>
          <w:sz w:val="52"/>
        </w:rPr>
      </w:pPr>
    </w:p>
    <w:p w14:paraId="4E4FFC67" w14:textId="77777777" w:rsidR="00C3375A" w:rsidRDefault="00C3375A" w:rsidP="00A7690B">
      <w:pPr>
        <w:ind w:firstLine="720"/>
        <w:rPr>
          <w:rFonts w:ascii="Algerian" w:hAnsi="Algerian"/>
          <w:sz w:val="96"/>
          <w:szCs w:val="56"/>
        </w:rPr>
      </w:pPr>
    </w:p>
    <w:p w14:paraId="6D92E92F" w14:textId="77777777" w:rsidR="00C3375A" w:rsidRPr="00C3375A" w:rsidRDefault="00C3375A" w:rsidP="00C3375A">
      <w:pPr>
        <w:rPr>
          <w:rFonts w:ascii="Algerian" w:hAnsi="Algerian"/>
          <w:sz w:val="96"/>
          <w:szCs w:val="56"/>
        </w:rPr>
      </w:pPr>
    </w:p>
    <w:p w14:paraId="3808B440" w14:textId="77777777" w:rsidR="00C3375A" w:rsidRDefault="00C3375A" w:rsidP="00C3375A">
      <w:pPr>
        <w:rPr>
          <w:rFonts w:ascii="Algerian" w:hAnsi="Algerian"/>
          <w:sz w:val="96"/>
          <w:szCs w:val="56"/>
        </w:rPr>
      </w:pPr>
    </w:p>
    <w:p w14:paraId="40F7BE9C" w14:textId="77777777" w:rsidR="00A7690B" w:rsidRPr="00C3375A" w:rsidRDefault="00C3375A" w:rsidP="00C3375A">
      <w:pPr>
        <w:tabs>
          <w:tab w:val="left" w:pos="1956"/>
        </w:tabs>
        <w:rPr>
          <w:rFonts w:ascii="Algerian" w:hAnsi="Algerian"/>
          <w:sz w:val="96"/>
          <w:szCs w:val="56"/>
        </w:rPr>
      </w:pPr>
      <w:r>
        <w:rPr>
          <w:rFonts w:ascii="Algerian" w:hAnsi="Algerian"/>
          <w:sz w:val="96"/>
          <w:szCs w:val="56"/>
        </w:rPr>
        <w:tab/>
      </w:r>
    </w:p>
    <w:sectPr w:rsidR="00A7690B" w:rsidRPr="00C3375A" w:rsidSect="002B06E9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720" w:right="864" w:bottom="1440" w:left="864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392CE" w14:textId="77777777" w:rsidR="00242E18" w:rsidRDefault="00242E18">
      <w:pPr>
        <w:spacing w:line="240" w:lineRule="auto"/>
      </w:pPr>
      <w:r>
        <w:separator/>
      </w:r>
    </w:p>
    <w:p w14:paraId="7A73B7E2" w14:textId="77777777" w:rsidR="00242E18" w:rsidRDefault="00242E18"/>
  </w:endnote>
  <w:endnote w:type="continuationSeparator" w:id="0">
    <w:p w14:paraId="0BA2CBA4" w14:textId="77777777" w:rsidR="00242E18" w:rsidRDefault="00242E18">
      <w:pPr>
        <w:spacing w:line="240" w:lineRule="auto"/>
      </w:pPr>
      <w:r>
        <w:continuationSeparator/>
      </w:r>
    </w:p>
    <w:p w14:paraId="7F6B01EE" w14:textId="77777777" w:rsidR="00242E18" w:rsidRDefault="00242E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04F13" w14:textId="77777777" w:rsidR="007201A7" w:rsidRDefault="007201A7">
    <w:pPr>
      <w:pStyle w:val="Footer"/>
    </w:pPr>
  </w:p>
  <w:p w14:paraId="06164813" w14:textId="77777777" w:rsidR="007201A7" w:rsidRDefault="007201A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FAAB1" w14:textId="77777777" w:rsidR="00A36725" w:rsidRDefault="00A367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7208642" wp14:editId="35CB9135">
              <wp:simplePos x="0" y="0"/>
              <wp:positionH relativeFrom="page">
                <wp:posOffset>-82550</wp:posOffset>
              </wp:positionH>
              <wp:positionV relativeFrom="page">
                <wp:posOffset>8576945</wp:posOffset>
              </wp:positionV>
              <wp:extent cx="7973568" cy="2715768"/>
              <wp:effectExtent l="0" t="0" r="8890" b="8890"/>
              <wp:wrapNone/>
              <wp:docPr id="8" name="Freeform: Shape 8" descr="Green gradient in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973568" cy="2715768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2F1C7A5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7208642" id="Freeform: Shape 8" o:spid="_x0000_s1027" alt="Green gradient in rectangle" style="position:absolute;margin-left:-6.5pt;margin-top:675.35pt;width:627.85pt;height:213.85pt;rotation:180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973568,0;7973568,1772074;0,2715768;0,0" o:connectangles="0,0,0,0,0" textboxrect="0,0,7738110,2906395"/>
              <v:textbox>
                <w:txbxContent>
                  <w:p w14:paraId="42F1C7A5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311BD" w14:textId="77777777" w:rsidR="00242E18" w:rsidRDefault="00242E18">
      <w:pPr>
        <w:spacing w:line="240" w:lineRule="auto"/>
      </w:pPr>
      <w:r>
        <w:separator/>
      </w:r>
    </w:p>
    <w:p w14:paraId="26CC3576" w14:textId="77777777" w:rsidR="00242E18" w:rsidRDefault="00242E18"/>
  </w:footnote>
  <w:footnote w:type="continuationSeparator" w:id="0">
    <w:p w14:paraId="3E8D5CF7" w14:textId="77777777" w:rsidR="00242E18" w:rsidRDefault="00242E18">
      <w:pPr>
        <w:spacing w:line="240" w:lineRule="auto"/>
      </w:pPr>
      <w:r>
        <w:continuationSeparator/>
      </w:r>
    </w:p>
    <w:p w14:paraId="50344992" w14:textId="77777777" w:rsidR="00242E18" w:rsidRDefault="00242E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BD59A" w14:textId="77777777" w:rsidR="007201A7" w:rsidRDefault="007201A7"/>
  <w:p w14:paraId="6C0E2366" w14:textId="77777777" w:rsidR="007201A7" w:rsidRDefault="007201A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DE85A" w14:textId="77777777" w:rsidR="00A36725" w:rsidRDefault="00A36725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ECAA71" wp14:editId="595398F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35824" cy="4160520"/>
              <wp:effectExtent l="0" t="0" r="0" b="0"/>
              <wp:wrapNone/>
              <wp:docPr id="5" name="Freeform: Shape 5" descr="Green gradient in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5824" cy="4160520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8E6236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ECAA71" id="Freeform: Shape 5" o:spid="_x0000_s1026" alt="Green gradient in rectangle" style="position:absolute;margin-left:0;margin-top:0;width:609.1pt;height:327.6pt;z-index:-251657216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735824,0;7735824,2714794;0,4160520;0,0" o:connectangles="0,0,0,0,0" textboxrect="0,0,7738110,2906395"/>
              <v:textbox>
                <w:txbxContent>
                  <w:p w14:paraId="5D8E6236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67ED71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5C012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42DD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2FA28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1CBE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7A85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00C3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40A58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14BF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F0DC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BA1"/>
    <w:rsid w:val="000636BC"/>
    <w:rsid w:val="00064E3E"/>
    <w:rsid w:val="00077551"/>
    <w:rsid w:val="000A6E91"/>
    <w:rsid w:val="000B5BAE"/>
    <w:rsid w:val="000E7C40"/>
    <w:rsid w:val="001817A4"/>
    <w:rsid w:val="001A035C"/>
    <w:rsid w:val="001B7370"/>
    <w:rsid w:val="001D1771"/>
    <w:rsid w:val="001E29F7"/>
    <w:rsid w:val="0020743A"/>
    <w:rsid w:val="0021104B"/>
    <w:rsid w:val="002248D9"/>
    <w:rsid w:val="002400DD"/>
    <w:rsid w:val="00242E18"/>
    <w:rsid w:val="002450DA"/>
    <w:rsid w:val="00263E3B"/>
    <w:rsid w:val="00264280"/>
    <w:rsid w:val="002A107B"/>
    <w:rsid w:val="002B06E9"/>
    <w:rsid w:val="002E7603"/>
    <w:rsid w:val="002F5404"/>
    <w:rsid w:val="00316D06"/>
    <w:rsid w:val="003D23A0"/>
    <w:rsid w:val="00442501"/>
    <w:rsid w:val="004858C9"/>
    <w:rsid w:val="004870D2"/>
    <w:rsid w:val="004A10E9"/>
    <w:rsid w:val="00521781"/>
    <w:rsid w:val="00577EF1"/>
    <w:rsid w:val="005C0F71"/>
    <w:rsid w:val="005E394D"/>
    <w:rsid w:val="00662DFA"/>
    <w:rsid w:val="006B4542"/>
    <w:rsid w:val="006F038A"/>
    <w:rsid w:val="007201A7"/>
    <w:rsid w:val="007766B3"/>
    <w:rsid w:val="007A36EE"/>
    <w:rsid w:val="007B4FC5"/>
    <w:rsid w:val="007E0DF2"/>
    <w:rsid w:val="007E1D3F"/>
    <w:rsid w:val="007E4408"/>
    <w:rsid w:val="00865DB9"/>
    <w:rsid w:val="0089202B"/>
    <w:rsid w:val="008B5297"/>
    <w:rsid w:val="008F5F72"/>
    <w:rsid w:val="009415D1"/>
    <w:rsid w:val="00947F34"/>
    <w:rsid w:val="009D3F3C"/>
    <w:rsid w:val="00A02A60"/>
    <w:rsid w:val="00A340F2"/>
    <w:rsid w:val="00A36725"/>
    <w:rsid w:val="00A7690B"/>
    <w:rsid w:val="00B17387"/>
    <w:rsid w:val="00B34BA1"/>
    <w:rsid w:val="00B66C63"/>
    <w:rsid w:val="00B727BE"/>
    <w:rsid w:val="00B85409"/>
    <w:rsid w:val="00C3375A"/>
    <w:rsid w:val="00C864C7"/>
    <w:rsid w:val="00CE3710"/>
    <w:rsid w:val="00CF2287"/>
    <w:rsid w:val="00D33124"/>
    <w:rsid w:val="00D73210"/>
    <w:rsid w:val="00DC4EB2"/>
    <w:rsid w:val="00EB63A0"/>
    <w:rsid w:val="00EC16CD"/>
    <w:rsid w:val="00F65B05"/>
    <w:rsid w:val="00FE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1D157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18"/>
        <w:szCs w:val="18"/>
        <w:lang w:val="en-US" w:eastAsia="ja-JP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4BA1"/>
  </w:style>
  <w:style w:type="paragraph" w:styleId="Heading1">
    <w:name w:val="heading 1"/>
    <w:basedOn w:val="Normal"/>
    <w:link w:val="Heading1Char"/>
    <w:autoRedefine/>
    <w:uiPriority w:val="2"/>
    <w:qFormat/>
    <w:rsid w:val="00064E3E"/>
    <w:pPr>
      <w:keepNext/>
      <w:framePr w:hSpace="187" w:wrap="around" w:vAnchor="page" w:hAnchor="page" w:xAlign="center" w:y="1441"/>
      <w:spacing w:line="240" w:lineRule="auto"/>
      <w:suppressOverlap/>
      <w:jc w:val="right"/>
      <w:outlineLvl w:val="0"/>
    </w:pPr>
    <w:rPr>
      <w:rFonts w:asciiTheme="majorHAnsi" w:hAnsiTheme="majorHAnsi" w:cs="Arial"/>
      <w:bCs/>
      <w:caps/>
      <w:color w:val="0D0D0D" w:themeColor="text1" w:themeTint="F2"/>
      <w:spacing w:val="4"/>
      <w:kern w:val="44"/>
      <w:sz w:val="24"/>
      <w:szCs w:val="64"/>
      <w:lang w:eastAsia="en-US"/>
    </w:rPr>
  </w:style>
  <w:style w:type="paragraph" w:styleId="Heading2">
    <w:name w:val="heading 2"/>
    <w:basedOn w:val="Normal"/>
    <w:link w:val="Heading2Char"/>
    <w:uiPriority w:val="2"/>
    <w:unhideWhenUsed/>
    <w:qFormat/>
    <w:rsid w:val="00064E3E"/>
    <w:pPr>
      <w:spacing w:before="60" w:after="20"/>
      <w:jc w:val="right"/>
      <w:outlineLvl w:val="1"/>
    </w:pPr>
    <w:rPr>
      <w:rFonts w:asciiTheme="majorHAnsi" w:hAnsiTheme="majorHAnsi"/>
      <w:spacing w:val="40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064E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854D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2"/>
    <w:semiHidden/>
    <w:unhideWhenUsed/>
    <w:qFormat/>
    <w:rsid w:val="007B4F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2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7854D" w:themeColor="accent1" w:themeShade="7F"/>
    </w:rPr>
  </w:style>
  <w:style w:type="paragraph" w:styleId="Heading7">
    <w:name w:val="heading 7"/>
    <w:basedOn w:val="Normal"/>
    <w:next w:val="Normal"/>
    <w:link w:val="Heading7Char"/>
    <w:uiPriority w:val="2"/>
    <w:semiHidden/>
    <w:unhideWhenUsed/>
    <w:qFormat/>
    <w:rsid w:val="007B4FC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paragraph" w:styleId="Heading8">
    <w:name w:val="heading 8"/>
    <w:basedOn w:val="Normal"/>
    <w:next w:val="Normal"/>
    <w:link w:val="Heading8Char"/>
    <w:uiPriority w:val="2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17472F" w:themeColor="accent3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2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Cs/>
      <w:color w:val="17472F" w:themeColor="accent3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B4FC5"/>
    <w:rPr>
      <w:b/>
      <w:bCs/>
      <w:caps w:val="0"/>
      <w:smallCaps/>
      <w:color w:val="07864E" w:themeColor="accent1" w:themeShade="80"/>
      <w:spacing w:val="0"/>
    </w:rPr>
  </w:style>
  <w:style w:type="character" w:customStyle="1" w:styleId="Heading1Char">
    <w:name w:val="Heading 1 Char"/>
    <w:basedOn w:val="DefaultParagraphFont"/>
    <w:link w:val="Heading1"/>
    <w:uiPriority w:val="2"/>
    <w:rsid w:val="00064E3E"/>
    <w:rPr>
      <w:rFonts w:asciiTheme="majorHAnsi" w:hAnsiTheme="majorHAnsi" w:cs="Arial"/>
      <w:bCs/>
      <w:caps/>
      <w:color w:val="0D0D0D" w:themeColor="text1" w:themeTint="F2"/>
      <w:spacing w:val="4"/>
      <w:kern w:val="44"/>
      <w:sz w:val="24"/>
      <w:szCs w:val="64"/>
      <w:lang w:eastAsia="en-US"/>
    </w:rPr>
  </w:style>
  <w:style w:type="paragraph" w:styleId="Title">
    <w:name w:val="Title"/>
    <w:basedOn w:val="Normal"/>
    <w:link w:val="TitleChar"/>
    <w:uiPriority w:val="1"/>
    <w:qFormat/>
    <w:rsid w:val="00064E3E"/>
    <w:pPr>
      <w:spacing w:before="80"/>
      <w:ind w:left="101"/>
      <w:contextualSpacing/>
    </w:pPr>
    <w:rPr>
      <w:rFonts w:asciiTheme="majorHAnsi" w:eastAsiaTheme="majorEastAsia" w:hAnsiTheme="majorHAnsi" w:cstheme="majorBidi"/>
      <w:caps/>
      <w:color w:val="000000" w:themeColor="tex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064E3E"/>
    <w:rPr>
      <w:rFonts w:asciiTheme="majorHAnsi" w:eastAsiaTheme="majorEastAsia" w:hAnsiTheme="majorHAnsi" w:cstheme="majorBidi"/>
      <w:caps/>
      <w:color w:val="000000" w:themeColor="text1"/>
      <w:kern w:val="28"/>
      <w:sz w:val="52"/>
      <w:szCs w:val="56"/>
    </w:rPr>
  </w:style>
  <w:style w:type="paragraph" w:styleId="Header">
    <w:name w:val="header"/>
    <w:basedOn w:val="Normal"/>
    <w:link w:val="HeaderChar"/>
    <w:uiPriority w:val="99"/>
    <w:rsid w:val="00064E3E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E3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2"/>
    <w:semiHidden/>
    <w:rPr>
      <w:rFonts w:asciiTheme="majorHAnsi" w:eastAsiaTheme="majorEastAsia" w:hAnsiTheme="majorHAnsi" w:cstheme="majorBidi"/>
      <w:b/>
      <w:i/>
    </w:rPr>
  </w:style>
  <w:style w:type="paragraph" w:customStyle="1" w:styleId="Normalright">
    <w:name w:val="Normal right"/>
    <w:basedOn w:val="Normal"/>
    <w:qFormat/>
    <w:rsid w:val="00064E3E"/>
    <w:pPr>
      <w:spacing w:before="60" w:after="20"/>
    </w:pPr>
    <w:rPr>
      <w:rFonts w:eastAsiaTheme="majorEastAsia" w:cs="Arial"/>
      <w:b/>
      <w:color w:val="0D0D0D" w:themeColor="text1" w:themeTint="F2"/>
      <w:spacing w:val="4"/>
      <w:sz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2"/>
    <w:semiHidden/>
    <w:rPr>
      <w:rFonts w:asciiTheme="majorHAnsi" w:eastAsiaTheme="majorEastAsia" w:hAnsiTheme="majorHAnsi" w:cstheme="majorBidi"/>
      <w:color w:val="0785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2"/>
    <w:semiHidden/>
    <w:rPr>
      <w:rFonts w:asciiTheme="majorHAnsi" w:eastAsiaTheme="majorEastAsia" w:hAnsiTheme="majorHAnsi" w:cstheme="majorBidi"/>
      <w:color w:val="17472F" w:themeColor="accent3" w:themeShade="80"/>
      <w:szCs w:val="21"/>
    </w:rPr>
  </w:style>
  <w:style w:type="paragraph" w:styleId="Footer">
    <w:name w:val="footer"/>
    <w:basedOn w:val="Normal"/>
    <w:link w:val="FooterChar"/>
    <w:uiPriority w:val="99"/>
    <w:unhideWhenUsed/>
    <w:rsid w:val="00064E3E"/>
    <w:rPr>
      <w:rFonts w:cs="Times New Roman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64E3E"/>
    <w:rPr>
      <w:rFonts w:cs="Times New Roman"/>
      <w:lang w:eastAsia="en-US"/>
    </w:rPr>
  </w:style>
  <w:style w:type="table" w:styleId="TableGridLight">
    <w:name w:val="Grid Table Light"/>
    <w:basedOn w:val="TableNormal"/>
    <w:uiPriority w:val="40"/>
    <w:rPr>
      <w:rFonts w:cs="Times New Roman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2"/>
    <w:rsid w:val="00064E3E"/>
    <w:rPr>
      <w:rFonts w:asciiTheme="majorHAnsi" w:hAnsiTheme="majorHAnsi"/>
      <w:spacing w:val="40"/>
    </w:rPr>
  </w:style>
  <w:style w:type="table" w:customStyle="1" w:styleId="SalesInfo">
    <w:name w:val="Sales Info"/>
    <w:basedOn w:val="TableNormal"/>
    <w:uiPriority w:val="99"/>
    <w:pPr>
      <w:spacing w:before="60" w:after="2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EDFBE" w:themeFill="accent3" w:themeFillTint="66"/>
      </w:tcPr>
    </w:tblStylePr>
  </w:style>
  <w:style w:type="table" w:customStyle="1" w:styleId="Contenttable">
    <w:name w:val="Content table"/>
    <w:basedOn w:val="TableNormal"/>
    <w:uiPriority w:val="99"/>
    <w:rsid w:val="002F5404"/>
    <w:pPr>
      <w:spacing w:before="60" w:after="20"/>
    </w:pPr>
    <w:tblPr>
      <w:tblStyleRowBandSize w:val="1"/>
    </w:tblPr>
    <w:tcPr>
      <w:shd w:val="clear" w:color="auto" w:fill="FFFFFF" w:themeFill="background1"/>
    </w:tc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Heading9Char">
    <w:name w:val="Heading 9 Char"/>
    <w:basedOn w:val="DefaultParagraphFont"/>
    <w:link w:val="Heading9"/>
    <w:uiPriority w:val="2"/>
    <w:semiHidden/>
    <w:rPr>
      <w:rFonts w:asciiTheme="majorHAnsi" w:eastAsiaTheme="majorEastAsia" w:hAnsiTheme="majorHAnsi" w:cstheme="majorBidi"/>
      <w:b/>
      <w:iCs/>
      <w:color w:val="17472F" w:themeColor="accent3" w:themeShade="80"/>
      <w:szCs w:val="21"/>
    </w:rPr>
  </w:style>
  <w:style w:type="table" w:customStyle="1" w:styleId="TotalTable">
    <w:name w:val="Total Table"/>
    <w:basedOn w:val="TableNormal"/>
    <w:uiPriority w:val="99"/>
    <w:pPr>
      <w:spacing w:line="240" w:lineRule="auto"/>
    </w:p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PlainTable2">
    <w:name w:val="Plain Table 2"/>
    <w:basedOn w:val="TableNormal"/>
    <w:uiPriority w:val="42"/>
    <w:rsid w:val="0089202B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064E3E"/>
    <w:rPr>
      <w:rFonts w:asciiTheme="majorHAnsi" w:eastAsiaTheme="majorEastAsia" w:hAnsiTheme="majorHAnsi" w:cstheme="majorBidi"/>
      <w:color w:val="07854D" w:themeColor="accent1" w:themeShade="7F"/>
      <w:szCs w:val="24"/>
    </w:rPr>
  </w:style>
  <w:style w:type="paragraph" w:customStyle="1" w:styleId="Style1">
    <w:name w:val="Style1"/>
    <w:basedOn w:val="Normal"/>
    <w:link w:val="Style1Char"/>
    <w:qFormat/>
    <w:rsid w:val="00064E3E"/>
    <w:pPr>
      <w:framePr w:hSpace="180" w:wrap="around" w:vAnchor="text" w:hAnchor="margin" w:xAlign="center" w:y="5211"/>
      <w:spacing w:before="60" w:after="20"/>
    </w:pPr>
    <w:rPr>
      <w:rFonts w:asciiTheme="majorHAnsi" w:eastAsiaTheme="majorEastAsia" w:hAnsiTheme="majorHAnsi" w:cs="Microsoft Sans Serif"/>
      <w:color w:val="236A46" w:themeColor="accent3" w:themeShade="BF"/>
      <w:spacing w:val="4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064E3E"/>
    <w:rPr>
      <w:rFonts w:asciiTheme="majorHAnsi" w:eastAsiaTheme="majorEastAsia" w:hAnsiTheme="majorHAnsi" w:cs="Microsoft Sans Serif"/>
      <w:color w:val="236A46" w:themeColor="accent3" w:themeShade="BF"/>
      <w:spacing w:val="4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2"/>
    <w:semiHidden/>
    <w:rsid w:val="007B4FC5"/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2"/>
    <w:semiHidden/>
    <w:rsid w:val="007B4FC5"/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7B4FC5"/>
    <w:rPr>
      <w:i/>
      <w:iCs/>
      <w:color w:val="07864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B4FC5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B4FC5"/>
    <w:rPr>
      <w:i/>
      <w:iCs/>
      <w:color w:val="07864E" w:themeColor="accent1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4FC5"/>
    <w:pPr>
      <w:keepLines/>
      <w:framePr w:hSpace="0" w:wrap="auto" w:vAnchor="margin" w:hAnchor="text" w:xAlign="left" w:yAlign="inline"/>
      <w:spacing w:before="240" w:line="312" w:lineRule="auto"/>
      <w:suppressOverlap w:val="0"/>
      <w:jc w:val="left"/>
      <w:outlineLvl w:val="9"/>
    </w:pPr>
    <w:rPr>
      <w:rFonts w:eastAsiaTheme="majorEastAsia" w:cstheme="majorBidi"/>
      <w:bCs w:val="0"/>
      <w:caps w:val="0"/>
      <w:color w:val="07864E" w:themeColor="accent1" w:themeShade="80"/>
      <w:spacing w:val="0"/>
      <w:kern w:val="0"/>
      <w:sz w:val="32"/>
      <w:szCs w:val="32"/>
      <w:lang w:eastAsia="ja-JP"/>
    </w:rPr>
  </w:style>
  <w:style w:type="paragraph" w:styleId="BlockText">
    <w:name w:val="Block Text"/>
    <w:basedOn w:val="Normal"/>
    <w:uiPriority w:val="99"/>
    <w:semiHidden/>
    <w:unhideWhenUsed/>
    <w:rsid w:val="007B4FC5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B4FC5"/>
    <w:rPr>
      <w:color w:val="444027" w:themeColor="background2" w:themeShade="4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B4FC5"/>
    <w:rPr>
      <w:color w:val="055971" w:themeColor="accent6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4FC5"/>
    <w:rPr>
      <w:color w:val="595959" w:themeColor="text1" w:themeTint="A6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7B4FC5"/>
    <w:pPr>
      <w:numPr>
        <w:ilvl w:val="1"/>
      </w:numPr>
      <w:spacing w:after="160"/>
    </w:pPr>
    <w:rPr>
      <w:b/>
      <w:caps/>
      <w:color w:val="000000" w:themeColor="text1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B4FC5"/>
    <w:rPr>
      <w:b/>
      <w:caps/>
      <w:color w:val="000000" w:themeColor="text1"/>
      <w:spacing w:val="15"/>
      <w:sz w:val="32"/>
      <w:szCs w:val="22"/>
    </w:rPr>
  </w:style>
  <w:style w:type="paragraph" w:styleId="Date">
    <w:name w:val="Date"/>
    <w:basedOn w:val="Normal"/>
    <w:next w:val="Normal"/>
    <w:link w:val="DateChar"/>
    <w:uiPriority w:val="99"/>
    <w:rsid w:val="00064E3E"/>
    <w:rPr>
      <w:rFonts w:asciiTheme="majorHAnsi" w:hAnsiTheme="majorHAnsi"/>
      <w:color w:val="000000" w:themeColor="text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64E3E"/>
    <w:rPr>
      <w:rFonts w:asciiTheme="majorHAnsi" w:hAnsiTheme="majorHAns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.APTECHNN2\AppData\Roaming\Microsoft\Templates\Service%20invoice%20(Green%20Gradient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10F547AF104A448D6A2DEBFEA26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0C506-101A-4343-AD7E-327EC16C15D9}"/>
      </w:docPartPr>
      <w:docPartBody>
        <w:p w:rsidR="00E744D8" w:rsidRDefault="00904729" w:rsidP="00904729">
          <w:pPr>
            <w:pStyle w:val="5310F547AF104A448D6A2DEBFEA26B64"/>
          </w:pPr>
          <w:r w:rsidRPr="00064E3E">
            <w:rPr>
              <w:rStyle w:val="DateChar"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D50"/>
    <w:rsid w:val="00506D50"/>
    <w:rsid w:val="006500B0"/>
    <w:rsid w:val="00697999"/>
    <w:rsid w:val="00904729"/>
    <w:rsid w:val="00A46026"/>
    <w:rsid w:val="00DF5AF1"/>
    <w:rsid w:val="00E47FA8"/>
    <w:rsid w:val="00E7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94742F04C144ADB5B63D319DBA3DF5">
    <w:name w:val="6894742F04C144ADB5B63D319DBA3DF5"/>
  </w:style>
  <w:style w:type="paragraph" w:styleId="Date">
    <w:name w:val="Date"/>
    <w:basedOn w:val="Normal"/>
    <w:next w:val="Normal"/>
    <w:link w:val="DateChar"/>
    <w:uiPriority w:val="99"/>
    <w:rsid w:val="00904729"/>
    <w:pPr>
      <w:spacing w:after="0" w:line="312" w:lineRule="auto"/>
    </w:pPr>
    <w:rPr>
      <w:rFonts w:asciiTheme="majorHAnsi" w:hAnsiTheme="majorHAnsi"/>
      <w:color w:val="000000" w:themeColor="text1"/>
      <w:sz w:val="32"/>
      <w:szCs w:val="32"/>
      <w:lang w:eastAsia="ja-JP"/>
    </w:rPr>
  </w:style>
  <w:style w:type="character" w:customStyle="1" w:styleId="DateChar">
    <w:name w:val="Date Char"/>
    <w:basedOn w:val="DefaultParagraphFont"/>
    <w:link w:val="Date"/>
    <w:uiPriority w:val="99"/>
    <w:rsid w:val="00904729"/>
    <w:rPr>
      <w:rFonts w:asciiTheme="majorHAnsi" w:hAnsiTheme="majorHAnsi"/>
      <w:color w:val="000000" w:themeColor="text1"/>
      <w:sz w:val="32"/>
      <w:szCs w:val="32"/>
      <w:lang w:eastAsia="ja-JP"/>
    </w:rPr>
  </w:style>
  <w:style w:type="paragraph" w:customStyle="1" w:styleId="A8C1EA3E6E6A425DB13982DB2938F7BC">
    <w:name w:val="A8C1EA3E6E6A425DB13982DB2938F7BC"/>
  </w:style>
  <w:style w:type="paragraph" w:customStyle="1" w:styleId="6092E30D8BAC4D6FA436FC87F72DBDFF">
    <w:name w:val="6092E30D8BAC4D6FA436FC87F72DBDFF"/>
  </w:style>
  <w:style w:type="paragraph" w:customStyle="1" w:styleId="229D465F6510484E9727B13F6D7C5F57">
    <w:name w:val="229D465F6510484E9727B13F6D7C5F57"/>
  </w:style>
  <w:style w:type="paragraph" w:customStyle="1" w:styleId="98C006A5D042414CA19BE61F966860DA">
    <w:name w:val="98C006A5D042414CA19BE61F966860DA"/>
  </w:style>
  <w:style w:type="paragraph" w:customStyle="1" w:styleId="EAC3BFF7F5E84315A53E1ACF06C46B2D">
    <w:name w:val="EAC3BFF7F5E84315A53E1ACF06C46B2D"/>
  </w:style>
  <w:style w:type="paragraph" w:customStyle="1" w:styleId="E3D9CF2606504B6B825835DA1A3026D2">
    <w:name w:val="E3D9CF2606504B6B825835DA1A3026D2"/>
  </w:style>
  <w:style w:type="paragraph" w:customStyle="1" w:styleId="CE5E55EBF20C4391A8912DA3E67FA62C">
    <w:name w:val="CE5E55EBF20C4391A8912DA3E67FA62C"/>
  </w:style>
  <w:style w:type="paragraph" w:customStyle="1" w:styleId="1920996641F5457B85CA8E28E225A5E0">
    <w:name w:val="1920996641F5457B85CA8E28E225A5E0"/>
  </w:style>
  <w:style w:type="paragraph" w:customStyle="1" w:styleId="1D9FDD3FBAB64FABA133A2D462BC8E2A">
    <w:name w:val="1D9FDD3FBAB64FABA133A2D462BC8E2A"/>
  </w:style>
  <w:style w:type="paragraph" w:customStyle="1" w:styleId="2850DDD0D5874D72BEB80BE43119005F">
    <w:name w:val="2850DDD0D5874D72BEB80BE43119005F"/>
  </w:style>
  <w:style w:type="paragraph" w:customStyle="1" w:styleId="14875938B2A74889A0CF17F401782465">
    <w:name w:val="14875938B2A74889A0CF17F401782465"/>
  </w:style>
  <w:style w:type="paragraph" w:customStyle="1" w:styleId="A11BEC5F54D44F97A01D79BC1654CC2C">
    <w:name w:val="A11BEC5F54D44F97A01D79BC1654CC2C"/>
  </w:style>
  <w:style w:type="paragraph" w:customStyle="1" w:styleId="B87F7031EF77443AAEF553F13B67FBEA">
    <w:name w:val="B87F7031EF77443AAEF553F13B67FBEA"/>
  </w:style>
  <w:style w:type="paragraph" w:customStyle="1" w:styleId="ED07BF26C67B4BEF9921EFFEC86C7BB8">
    <w:name w:val="ED07BF26C67B4BEF9921EFFEC86C7BB8"/>
  </w:style>
  <w:style w:type="paragraph" w:customStyle="1" w:styleId="EF9988DC1C9F424BB72AECF68C12636E">
    <w:name w:val="EF9988DC1C9F424BB72AECF68C12636E"/>
  </w:style>
  <w:style w:type="paragraph" w:customStyle="1" w:styleId="44EA657C2BD2446BAC35C9AD62D2BE45">
    <w:name w:val="44EA657C2BD2446BAC35C9AD62D2BE45"/>
  </w:style>
  <w:style w:type="paragraph" w:customStyle="1" w:styleId="307AC88BD7AB4C9FA47B29BAA85EA387">
    <w:name w:val="307AC88BD7AB4C9FA47B29BAA85EA387"/>
  </w:style>
  <w:style w:type="paragraph" w:customStyle="1" w:styleId="154CC13D75CF4C8B9D78023C5C70BCAF">
    <w:name w:val="154CC13D75CF4C8B9D78023C5C70BCAF"/>
  </w:style>
  <w:style w:type="paragraph" w:customStyle="1" w:styleId="7269502C1C224364A26AD812CE6E8941">
    <w:name w:val="7269502C1C224364A26AD812CE6E8941"/>
  </w:style>
  <w:style w:type="paragraph" w:customStyle="1" w:styleId="2BD8AD736A954EFFA6FE458430D40AB1">
    <w:name w:val="2BD8AD736A954EFFA6FE458430D40AB1"/>
  </w:style>
  <w:style w:type="paragraph" w:customStyle="1" w:styleId="E2C27BF04BDF44ECB7815764166FEBCF">
    <w:name w:val="E2C27BF04BDF44ECB7815764166FEBCF"/>
  </w:style>
  <w:style w:type="paragraph" w:customStyle="1" w:styleId="7BE5CC8D6AEA48F3A5094D458399D9D4">
    <w:name w:val="7BE5CC8D6AEA48F3A5094D458399D9D4"/>
  </w:style>
  <w:style w:type="paragraph" w:customStyle="1" w:styleId="F443EF4561484891ACE115BE779C4AE4">
    <w:name w:val="F443EF4561484891ACE115BE779C4AE4"/>
  </w:style>
  <w:style w:type="paragraph" w:customStyle="1" w:styleId="219261E1334F4640B7B963B5E2FF0669">
    <w:name w:val="219261E1334F4640B7B963B5E2FF0669"/>
  </w:style>
  <w:style w:type="paragraph" w:customStyle="1" w:styleId="7D11B34BE9044B0783A1A54186B1AC5D">
    <w:name w:val="7D11B34BE9044B0783A1A54186B1AC5D"/>
  </w:style>
  <w:style w:type="paragraph" w:customStyle="1" w:styleId="10ED086358144CFFA26BB0F438A2E9B9">
    <w:name w:val="10ED086358144CFFA26BB0F438A2E9B9"/>
  </w:style>
  <w:style w:type="paragraph" w:customStyle="1" w:styleId="E4130CC7801B4078AE1809AFA0BC41F9">
    <w:name w:val="E4130CC7801B4078AE1809AFA0BC41F9"/>
  </w:style>
  <w:style w:type="paragraph" w:customStyle="1" w:styleId="41CE3DCDF5254334A7E6BD17A2DE56A4">
    <w:name w:val="41CE3DCDF5254334A7E6BD17A2DE56A4"/>
  </w:style>
  <w:style w:type="paragraph" w:customStyle="1" w:styleId="D074764C8FAE44B98FAFD9B81F39D3D0">
    <w:name w:val="D074764C8FAE44B98FAFD9B81F39D3D0"/>
  </w:style>
  <w:style w:type="paragraph" w:customStyle="1" w:styleId="A4FDCEC591D142558B6ADDD7BDAC61A1">
    <w:name w:val="A4FDCEC591D142558B6ADDD7BDAC61A1"/>
  </w:style>
  <w:style w:type="paragraph" w:customStyle="1" w:styleId="A8724A9A4F5A45F28A7B39057CF2AE65">
    <w:name w:val="A8724A9A4F5A45F28A7B39057CF2AE65"/>
  </w:style>
  <w:style w:type="paragraph" w:customStyle="1" w:styleId="8936B2E9A2D640F6A9A116FE76468F7B">
    <w:name w:val="8936B2E9A2D640F6A9A116FE76468F7B"/>
  </w:style>
  <w:style w:type="paragraph" w:customStyle="1" w:styleId="372F3AA71B5E433CB2FFA6143B71B563">
    <w:name w:val="372F3AA71B5E433CB2FFA6143B71B563"/>
  </w:style>
  <w:style w:type="paragraph" w:customStyle="1" w:styleId="8602BEFA462E41D69583AC84AF179333">
    <w:name w:val="8602BEFA462E41D69583AC84AF179333"/>
  </w:style>
  <w:style w:type="paragraph" w:customStyle="1" w:styleId="DABB3D1F93CE4ACD9EB32DBB2884FACD">
    <w:name w:val="DABB3D1F93CE4ACD9EB32DBB2884FACD"/>
  </w:style>
  <w:style w:type="paragraph" w:customStyle="1" w:styleId="F927677E46984907A2753BD87F705720">
    <w:name w:val="F927677E46984907A2753BD87F705720"/>
  </w:style>
  <w:style w:type="paragraph" w:customStyle="1" w:styleId="BCB5DABB463B4738B2CFA2DFD73A680C">
    <w:name w:val="BCB5DABB463B4738B2CFA2DFD73A680C"/>
  </w:style>
  <w:style w:type="paragraph" w:customStyle="1" w:styleId="AF1A886EDCD147968501B3605FACE442">
    <w:name w:val="AF1A886EDCD147968501B3605FACE442"/>
  </w:style>
  <w:style w:type="paragraph" w:customStyle="1" w:styleId="12D9ECE4328C4323AFC164AA0451299F">
    <w:name w:val="12D9ECE4328C4323AFC164AA0451299F"/>
  </w:style>
  <w:style w:type="paragraph" w:customStyle="1" w:styleId="D896F034A3134018AF5FA8148E8E63FE">
    <w:name w:val="D896F034A3134018AF5FA8148E8E63FE"/>
  </w:style>
  <w:style w:type="paragraph" w:customStyle="1" w:styleId="86EA3B67496D4AE0BDF9DA75EC61AF55">
    <w:name w:val="86EA3B67496D4AE0BDF9DA75EC61AF55"/>
  </w:style>
  <w:style w:type="paragraph" w:customStyle="1" w:styleId="843469CFD8FC49F48D4DF7093437748A">
    <w:name w:val="843469CFD8FC49F48D4DF7093437748A"/>
  </w:style>
  <w:style w:type="paragraph" w:customStyle="1" w:styleId="6FAD37D3C4D347718A971D1C1F8474E7">
    <w:name w:val="6FAD37D3C4D347718A971D1C1F8474E7"/>
  </w:style>
  <w:style w:type="paragraph" w:customStyle="1" w:styleId="D1C11D8BB0934DE981BF22259E8891F4">
    <w:name w:val="D1C11D8BB0934DE981BF22259E8891F4"/>
  </w:style>
  <w:style w:type="paragraph" w:customStyle="1" w:styleId="35CC2C0BBECF44B185BE760C3E2D9DD0">
    <w:name w:val="35CC2C0BBECF44B185BE760C3E2D9DD0"/>
  </w:style>
  <w:style w:type="paragraph" w:customStyle="1" w:styleId="45AFA1289FAC4EB18E454F324EE93A42">
    <w:name w:val="45AFA1289FAC4EB18E454F324EE93A42"/>
  </w:style>
  <w:style w:type="paragraph" w:customStyle="1" w:styleId="6684AB1894BC44498651E5319C460359">
    <w:name w:val="6684AB1894BC44498651E5319C460359"/>
  </w:style>
  <w:style w:type="paragraph" w:customStyle="1" w:styleId="E03A3676800347DB80907117F62A318E">
    <w:name w:val="E03A3676800347DB80907117F62A318E"/>
  </w:style>
  <w:style w:type="paragraph" w:customStyle="1" w:styleId="09D0332BBE3A4B3EA0401E95EC4972E4">
    <w:name w:val="09D0332BBE3A4B3EA0401E95EC4972E4"/>
  </w:style>
  <w:style w:type="paragraph" w:customStyle="1" w:styleId="D326243AEA6442098A6E9510604D7F4E">
    <w:name w:val="D326243AEA6442098A6E9510604D7F4E"/>
  </w:style>
  <w:style w:type="paragraph" w:customStyle="1" w:styleId="C85FC2148D2942F6B57C03C4A08B47D1">
    <w:name w:val="C85FC2148D2942F6B57C03C4A08B47D1"/>
  </w:style>
  <w:style w:type="paragraph" w:customStyle="1" w:styleId="8F8F1EF49373406C8FDCD5A2E4E82F56">
    <w:name w:val="8F8F1EF49373406C8FDCD5A2E4E82F56"/>
  </w:style>
  <w:style w:type="paragraph" w:customStyle="1" w:styleId="397A1F6CD3C4498C834D82C8C72ECE61">
    <w:name w:val="397A1F6CD3C4498C834D82C8C72ECE61"/>
    <w:rsid w:val="00506D50"/>
  </w:style>
  <w:style w:type="paragraph" w:customStyle="1" w:styleId="5310F547AF104A448D6A2DEBFEA26B64">
    <w:name w:val="5310F547AF104A448D6A2DEBFEA26B64"/>
    <w:rsid w:val="009047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Green Gradient">
  <a:themeElements>
    <a:clrScheme name="Custom 25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29F39A"/>
      </a:accent1>
      <a:accent2>
        <a:srgbClr val="63A537"/>
      </a:accent2>
      <a:accent3>
        <a:srgbClr val="2F8E5F"/>
      </a:accent3>
      <a:accent4>
        <a:srgbClr val="44C1A3"/>
      </a:accent4>
      <a:accent5>
        <a:srgbClr val="4EB3CF"/>
      </a:accent5>
      <a:accent6>
        <a:srgbClr val="0BB4E3"/>
      </a:accent6>
      <a:hlink>
        <a:srgbClr val="EE7B08"/>
      </a:hlink>
      <a:folHlink>
        <a:srgbClr val="977B2D"/>
      </a:folHlink>
    </a:clrScheme>
    <a:fontScheme name="Custom 46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0A5CD-D572-4691-8023-6CB900CDB1C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33533A9-1996-4148-A30B-8772A754A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79A267-30D1-403F-9D4D-8BF4D4A1E2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07E375-2F3F-40B4-B17D-53499A68F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Service invoice (Green Gradient design)</Template>
  <TotalTime>0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2022-12-12T06:58:00Z</dcterms:created>
  <dcterms:modified xsi:type="dcterms:W3CDTF">2022-12-12T06:58:00Z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